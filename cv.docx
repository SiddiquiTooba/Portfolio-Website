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D39EF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C80575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72C776" wp14:editId="015AE372">
                  <wp:simplePos x="0" y="0"/>
                  <wp:positionH relativeFrom="margin">
                    <wp:posOffset>-70485</wp:posOffset>
                  </wp:positionH>
                  <wp:positionV relativeFrom="margin">
                    <wp:posOffset>0</wp:posOffset>
                  </wp:positionV>
                  <wp:extent cx="2176145" cy="2126615"/>
                  <wp:effectExtent l="0" t="0" r="0" b="6985"/>
                  <wp:wrapSquare wrapText="bothSides"/>
                  <wp:docPr id="2" name="Picture 2" descr="Beauty muslim girl # peçe nikab nikap nikabis kapalı çarşaf hicab hijab  tesettür d | Muslim fashion hijab, Hijab designs, Niq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eauty muslim girl # peçe nikab nikap nikabis kapalı çarşaf hicab hijab  tesettür d | Muslim fashion hijab, Hijab designs, Niq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6145" cy="212661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7378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  <w:r>
              <w:rPr>
                <w:rFonts w:asciiTheme="majorBidi" w:hAnsiTheme="majorBidi" w:cstheme="majorBidi"/>
                <w:noProof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6D43D45" wp14:editId="673F4407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1066579</wp:posOffset>
                      </wp:positionV>
                      <wp:extent cx="4114800" cy="790575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14800" cy="790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378E" w:rsidRPr="00E53E32" w:rsidRDefault="00E53E32" w:rsidP="0037378E">
                                  <w:pPr>
                                    <w:pStyle w:val="Heading2"/>
                                    <w:spacing w:before="0" w:after="0"/>
                                    <w:rPr>
                                      <w:rFonts w:ascii="Calibri" w:hAnsi="Calibri" w:cs="Calibri"/>
                                      <w:color w:val="0072C7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72C7"/>
                                      <w:sz w:val="18"/>
                                      <w:szCs w:val="18"/>
                                    </w:rPr>
                                    <w:t>Personal Information</w:t>
                                  </w:r>
                                </w:p>
                                <w:p w:rsidR="0037378E" w:rsidRPr="00E53E32" w:rsidRDefault="0037378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E53E32">
                                    <w:rPr>
                                      <w:sz w:val="18"/>
                                      <w:szCs w:val="18"/>
                                    </w:rPr>
                                    <w:t>Date of Birth: 28 November 2001</w:t>
                                  </w:r>
                                </w:p>
                                <w:p w:rsidR="0037378E" w:rsidRPr="00E53E32" w:rsidRDefault="0037378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E53E32">
                                    <w:rPr>
                                      <w:sz w:val="18"/>
                                      <w:szCs w:val="18"/>
                                    </w:rPr>
                                    <w:t>Martial</w:t>
                                  </w:r>
                                  <w:proofErr w:type="spellEnd"/>
                                  <w:r w:rsidRPr="00E53E32">
                                    <w:rPr>
                                      <w:sz w:val="18"/>
                                      <w:szCs w:val="18"/>
                                    </w:rPr>
                                    <w:t xml:space="preserve"> Status: Unmarried</w:t>
                                  </w:r>
                                </w:p>
                                <w:p w:rsidR="0037378E" w:rsidRPr="00E53E32" w:rsidRDefault="0037378E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E53E32">
                                    <w:rPr>
                                      <w:sz w:val="18"/>
                                      <w:szCs w:val="18"/>
                                    </w:rPr>
                                    <w:t>Religion: Islam</w:t>
                                  </w:r>
                                </w:p>
                                <w:p w:rsidR="0037378E" w:rsidRDefault="0037378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D43D4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13.75pt;margin-top:84pt;width:324pt;height:6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" filled="f" stroked="f" strokeweight=".5pt">
                      <v:textbox>
                        <w:txbxContent>
                          <w:p w:rsidR="0037378E" w:rsidRPr="00E53E32" w:rsidRDefault="00E53E32" w:rsidP="0037378E">
                            <w:pPr>
                              <w:pStyle w:val="Heading2"/>
                              <w:spacing w:before="0" w:after="0"/>
                              <w:rPr>
                                <w:rFonts w:ascii="Calibri" w:hAnsi="Calibri" w:cs="Calibri"/>
                                <w:color w:val="0072C7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72C7"/>
                                <w:sz w:val="18"/>
                                <w:szCs w:val="18"/>
                              </w:rPr>
                              <w:t>Personal Information</w:t>
                            </w:r>
                          </w:p>
                          <w:p w:rsidR="0037378E" w:rsidRPr="00E53E32" w:rsidRDefault="0037378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53E32">
                              <w:rPr>
                                <w:sz w:val="18"/>
                                <w:szCs w:val="18"/>
                              </w:rPr>
                              <w:t>Date of Birth: 28 November 2001</w:t>
                            </w:r>
                          </w:p>
                          <w:p w:rsidR="0037378E" w:rsidRPr="00E53E32" w:rsidRDefault="0037378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53E32">
                              <w:rPr>
                                <w:sz w:val="18"/>
                                <w:szCs w:val="18"/>
                              </w:rPr>
                              <w:t>Martial</w:t>
                            </w:r>
                            <w:proofErr w:type="spellEnd"/>
                            <w:r w:rsidRPr="00E53E32">
                              <w:rPr>
                                <w:sz w:val="18"/>
                                <w:szCs w:val="18"/>
                              </w:rPr>
                              <w:t xml:space="preserve"> Status: Unmarried</w:t>
                            </w:r>
                          </w:p>
                          <w:p w:rsidR="0037378E" w:rsidRPr="00E53E32" w:rsidRDefault="0037378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53E32">
                              <w:rPr>
                                <w:sz w:val="18"/>
                                <w:szCs w:val="18"/>
                              </w:rPr>
                              <w:t>Religion: Islam</w:t>
                            </w:r>
                          </w:p>
                          <w:p w:rsidR="0037378E" w:rsidRDefault="0037378E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6607" w:type="dxa"/>
            <w:tcBorders>
              <w:bottom w:val="nil"/>
            </w:tcBorders>
          </w:tcPr>
          <w:p w:rsidR="003D1B71" w:rsidRPr="00BD39EF" w:rsidRDefault="00BD39EF" w:rsidP="00C80575">
            <w:pPr>
              <w:pStyle w:val="Title"/>
              <w:ind w:right="-1008"/>
              <w:rPr>
                <w:rFonts w:asciiTheme="majorBidi" w:hAnsiTheme="majorBidi" w:cstheme="majorBidi"/>
                <w:sz w:val="42"/>
              </w:rPr>
            </w:pPr>
            <w:bookmarkStart w:id="0" w:name="_GoBack"/>
            <w:bookmarkEnd w:id="0"/>
            <w:proofErr w:type="spellStart"/>
            <w:r w:rsidRPr="00C80575">
              <w:rPr>
                <w:rFonts w:asciiTheme="majorBidi" w:hAnsiTheme="majorBidi" w:cstheme="majorBidi"/>
                <w:szCs w:val="48"/>
              </w:rPr>
              <w:t>Tooba</w:t>
            </w:r>
            <w:proofErr w:type="spellEnd"/>
            <w:r w:rsidRPr="00C80575">
              <w:rPr>
                <w:rFonts w:asciiTheme="majorBidi" w:hAnsiTheme="majorBidi" w:cstheme="majorBidi"/>
                <w:szCs w:val="48"/>
              </w:rPr>
              <w:t xml:space="preserve"> Siddiqui</w:t>
            </w:r>
            <w:r w:rsidR="003D1B71" w:rsidRPr="00C80575">
              <w:rPr>
                <w:rFonts w:asciiTheme="majorBidi" w:hAnsiTheme="majorBidi" w:cstheme="majorBidi"/>
                <w:szCs w:val="48"/>
              </w:rPr>
              <w:br/>
            </w:r>
            <w:r w:rsidRPr="00C80575">
              <w:rPr>
                <w:rFonts w:asciiTheme="majorBidi" w:hAnsiTheme="majorBidi" w:cstheme="majorBidi"/>
                <w:szCs w:val="48"/>
              </w:rPr>
              <w:t>Aziz Zafar Siddiqui</w:t>
            </w:r>
          </w:p>
        </w:tc>
      </w:tr>
      <w:tr w:rsidR="003D1B71" w:rsidRPr="00E53E32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7378E" w:rsidRPr="00E53E32" w:rsidRDefault="0037378E" w:rsidP="002C758A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 w:val="18"/>
                <w:szCs w:val="18"/>
              </w:rPr>
            </w:pPr>
          </w:p>
          <w:p w:rsidR="0037378E" w:rsidRPr="00E53E32" w:rsidRDefault="0037378E" w:rsidP="002C758A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 w:val="18"/>
                <w:szCs w:val="18"/>
              </w:rPr>
            </w:pPr>
          </w:p>
          <w:p w:rsidR="0037378E" w:rsidRPr="00E53E32" w:rsidRDefault="0037378E" w:rsidP="002C758A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 w:val="18"/>
                <w:szCs w:val="18"/>
              </w:rPr>
            </w:pPr>
          </w:p>
          <w:p w:rsidR="002C758A" w:rsidRPr="00E53E32" w:rsidRDefault="002C758A" w:rsidP="002C758A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 w:val="18"/>
                <w:szCs w:val="18"/>
              </w:rPr>
            </w:pPr>
            <w:r w:rsidRPr="00E53E32">
              <w:rPr>
                <w:rFonts w:ascii="Calibri" w:hAnsi="Calibri" w:cs="Calibri"/>
                <w:color w:val="0072C7"/>
                <w:sz w:val="18"/>
                <w:szCs w:val="18"/>
              </w:rPr>
              <w:t>Objective</w:t>
            </w:r>
          </w:p>
          <w:p w:rsidR="002C758A" w:rsidRPr="00E53E32" w:rsidRDefault="002C758A" w:rsidP="0037378E">
            <w:pPr>
              <w:pStyle w:val="Heading2"/>
              <w:spacing w:before="0" w:after="0"/>
              <w:jc w:val="both"/>
              <w:rPr>
                <w:rFonts w:ascii="Calibri" w:hAnsi="Calibri" w:cs="Calibri"/>
                <w:b w:val="0"/>
                <w:bCs w:val="0"/>
                <w:color w:val="auto"/>
                <w:sz w:val="18"/>
                <w:szCs w:val="18"/>
                <w:u w:val="none"/>
              </w:rPr>
            </w:pPr>
            <w:r w:rsidRPr="00E53E32">
              <w:rPr>
                <w:rFonts w:ascii="Calibri" w:hAnsi="Calibri" w:cs="Calibri"/>
                <w:b w:val="0"/>
                <w:bCs w:val="0"/>
                <w:color w:val="auto"/>
                <w:sz w:val="18"/>
                <w:szCs w:val="18"/>
                <w:u w:val="none"/>
              </w:rPr>
              <w:t xml:space="preserve">Elementary teacher looking for a position at a small independent school, where I can apply my teaching experience, STEM-oriented instruction, technology, and curriculum development skills to support student growth and success.  </w:t>
            </w:r>
          </w:p>
          <w:p w:rsidR="0037378E" w:rsidRPr="00E53E32" w:rsidRDefault="0037378E" w:rsidP="002C758A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 w:val="18"/>
                <w:szCs w:val="18"/>
              </w:rPr>
            </w:pPr>
          </w:p>
          <w:sdt>
            <w:sdtPr>
              <w:rPr>
                <w:rFonts w:ascii="Calibri" w:hAnsi="Calibri" w:cs="Calibri"/>
                <w:color w:val="0072C7"/>
                <w:sz w:val="18"/>
                <w:szCs w:val="18"/>
              </w:rPr>
              <w:id w:val="1196195576"/>
              <w:placeholder>
                <w:docPart w:val="B1E34E1943D24A01839733BE9CE0A260"/>
              </w:placeholder>
              <w:temporary/>
              <w:showingPlcHdr/>
              <w15:appearance w15:val="hidden"/>
            </w:sdtPr>
            <w:sdtEndPr/>
            <w:sdtContent>
              <w:p w:rsidR="003D1B71" w:rsidRPr="00E53E32" w:rsidRDefault="003D1B71" w:rsidP="002C758A">
                <w:pPr>
                  <w:pStyle w:val="Heading2"/>
                  <w:spacing w:before="0" w:after="0"/>
                  <w:rPr>
                    <w:rFonts w:ascii="Calibri" w:hAnsi="Calibri" w:cs="Calibri"/>
                    <w:color w:val="0072C7"/>
                    <w:sz w:val="18"/>
                    <w:szCs w:val="18"/>
                  </w:rPr>
                </w:pPr>
                <w:r w:rsidRPr="00E53E32">
                  <w:rPr>
                    <w:sz w:val="18"/>
                    <w:szCs w:val="18"/>
                  </w:rPr>
                  <w:t>Experience</w:t>
                </w:r>
              </w:p>
            </w:sdtContent>
          </w:sdt>
          <w:p w:rsidR="003D1B71" w:rsidRPr="00E53E32" w:rsidRDefault="00C80575" w:rsidP="00ED26D2">
            <w:pPr>
              <w:pStyle w:val="Dates"/>
              <w:rPr>
                <w:rFonts w:ascii="Calibri" w:hAnsi="Calibri" w:cs="Calibri"/>
                <w:szCs w:val="18"/>
              </w:rPr>
            </w:pPr>
            <w:r w:rsidRPr="00E53E32">
              <w:rPr>
                <w:rFonts w:ascii="Calibri" w:hAnsi="Calibri" w:cs="Calibri"/>
                <w:szCs w:val="18"/>
              </w:rPr>
              <w:t>January 2016</w:t>
            </w:r>
            <w:r w:rsidR="003D1B71" w:rsidRPr="00E53E32">
              <w:rPr>
                <w:rFonts w:ascii="Calibri" w:hAnsi="Calibri" w:cs="Calibri"/>
                <w:szCs w:val="18"/>
              </w:rPr>
              <w:t>–</w:t>
            </w:r>
            <w:r w:rsidRPr="00E53E32">
              <w:rPr>
                <w:rFonts w:ascii="Calibri" w:hAnsi="Calibri" w:cs="Calibri"/>
                <w:szCs w:val="18"/>
              </w:rPr>
              <w:t>2017</w:t>
            </w:r>
          </w:p>
          <w:p w:rsidR="003D1B71" w:rsidRPr="00E53E32" w:rsidRDefault="00C80575" w:rsidP="00ED26D2">
            <w:pPr>
              <w:pStyle w:val="Experience"/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Teacher</w:t>
            </w:r>
            <w:r w:rsidR="003D1B71" w:rsidRPr="00E53E32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E53E3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E53E32">
              <w:rPr>
                <w:rFonts w:ascii="Calibri" w:hAnsi="Calibri" w:cs="Calibri"/>
                <w:sz w:val="18"/>
                <w:szCs w:val="18"/>
              </w:rPr>
              <w:t>Primary Teacher</w:t>
            </w:r>
            <w:r w:rsidR="003D1B71" w:rsidRPr="00E53E3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3D1B71" w:rsidRPr="00E53E32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Pr="00E53E32">
              <w:rPr>
                <w:sz w:val="18"/>
                <w:szCs w:val="18"/>
              </w:rPr>
              <w:t xml:space="preserve"> </w:t>
            </w:r>
            <w:proofErr w:type="spellStart"/>
            <w:r w:rsidR="000A33E0" w:rsidRPr="00E53E32">
              <w:rPr>
                <w:rFonts w:ascii="Calibri" w:hAnsi="Calibri" w:cs="Calibri"/>
                <w:sz w:val="18"/>
                <w:szCs w:val="18"/>
              </w:rPr>
              <w:t>Iqra</w:t>
            </w:r>
            <w:proofErr w:type="spellEnd"/>
            <w:r w:rsidR="000A33E0" w:rsidRPr="00E53E32">
              <w:rPr>
                <w:rFonts w:ascii="Calibri" w:hAnsi="Calibri" w:cs="Calibri"/>
                <w:sz w:val="18"/>
                <w:szCs w:val="18"/>
              </w:rPr>
              <w:t xml:space="preserve"> Model School</w:t>
            </w:r>
          </w:p>
          <w:p w:rsidR="003D1B71" w:rsidRPr="00E53E32" w:rsidRDefault="00C80575" w:rsidP="00ED26D2">
            <w:pPr>
              <w:pStyle w:val="Dates"/>
              <w:rPr>
                <w:rFonts w:ascii="Calibri" w:hAnsi="Calibri" w:cs="Calibri"/>
                <w:szCs w:val="18"/>
              </w:rPr>
            </w:pPr>
            <w:r w:rsidRPr="00E53E32">
              <w:rPr>
                <w:rFonts w:ascii="Calibri" w:hAnsi="Calibri" w:cs="Calibri"/>
                <w:szCs w:val="18"/>
              </w:rPr>
              <w:t>February 2017</w:t>
            </w:r>
            <w:r w:rsidR="003D1B71" w:rsidRPr="00E53E32">
              <w:rPr>
                <w:rFonts w:ascii="Calibri" w:hAnsi="Calibri" w:cs="Calibri"/>
                <w:szCs w:val="18"/>
              </w:rPr>
              <w:t>–</w:t>
            </w:r>
            <w:r w:rsidRPr="00E53E32">
              <w:rPr>
                <w:rFonts w:ascii="Calibri" w:hAnsi="Calibri" w:cs="Calibri"/>
                <w:szCs w:val="18"/>
              </w:rPr>
              <w:t>2019</w:t>
            </w:r>
          </w:p>
          <w:p w:rsidR="003D1B71" w:rsidRPr="00E53E32" w:rsidRDefault="00C80575" w:rsidP="00ED26D2">
            <w:pPr>
              <w:pStyle w:val="Experience"/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Teacher</w:t>
            </w:r>
            <w:r w:rsidR="003D1B71" w:rsidRPr="00E53E32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E53E3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E53E32">
              <w:rPr>
                <w:rFonts w:ascii="Calibri" w:hAnsi="Calibri" w:cs="Calibri"/>
                <w:sz w:val="18"/>
                <w:szCs w:val="18"/>
              </w:rPr>
              <w:t>Secondary Teacher</w:t>
            </w:r>
            <w:r w:rsidR="003D1B71" w:rsidRPr="00E53E3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3D1B71" w:rsidRPr="00E53E32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0A33E0" w:rsidRPr="00E53E3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proofErr w:type="spellStart"/>
            <w:r w:rsidR="000A33E0" w:rsidRPr="00E53E32">
              <w:rPr>
                <w:rFonts w:ascii="Calibri" w:hAnsi="Calibri" w:cs="Calibri"/>
                <w:sz w:val="18"/>
                <w:szCs w:val="18"/>
              </w:rPr>
              <w:t>Iqra</w:t>
            </w:r>
            <w:proofErr w:type="spellEnd"/>
            <w:r w:rsidR="000A33E0" w:rsidRPr="00E53E32">
              <w:rPr>
                <w:rFonts w:ascii="Calibri" w:hAnsi="Calibri" w:cs="Calibri"/>
                <w:sz w:val="18"/>
                <w:szCs w:val="18"/>
              </w:rPr>
              <w:t xml:space="preserve"> Model School</w:t>
            </w:r>
          </w:p>
          <w:p w:rsidR="003D1B71" w:rsidRPr="00E53E32" w:rsidRDefault="000A33E0" w:rsidP="00ED26D2">
            <w:pPr>
              <w:pStyle w:val="Dates"/>
              <w:rPr>
                <w:rFonts w:ascii="Calibri" w:hAnsi="Calibri" w:cs="Calibri"/>
                <w:szCs w:val="18"/>
              </w:rPr>
            </w:pPr>
            <w:r w:rsidRPr="00E53E32">
              <w:rPr>
                <w:rFonts w:ascii="Calibri" w:hAnsi="Calibri" w:cs="Calibri"/>
                <w:szCs w:val="18"/>
              </w:rPr>
              <w:t>March 2019</w:t>
            </w:r>
            <w:r w:rsidR="003D1B71" w:rsidRPr="00E53E32">
              <w:rPr>
                <w:rFonts w:ascii="Calibri" w:hAnsi="Calibri" w:cs="Calibri"/>
                <w:szCs w:val="18"/>
              </w:rPr>
              <w:t>–</w:t>
            </w:r>
            <w:r w:rsidRPr="00E53E32">
              <w:rPr>
                <w:rFonts w:ascii="Calibri" w:hAnsi="Calibri" w:cs="Calibri"/>
                <w:szCs w:val="18"/>
              </w:rPr>
              <w:t>January 2021</w:t>
            </w:r>
          </w:p>
          <w:p w:rsidR="003D1B71" w:rsidRPr="00E53E32" w:rsidRDefault="0037378E" w:rsidP="00ED26D2">
            <w:pPr>
              <w:pStyle w:val="Experience"/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sz w:val="18"/>
                <w:szCs w:val="18"/>
              </w:rPr>
              <w:t xml:space="preserve">Principal </w:t>
            </w:r>
            <w:r w:rsidR="003D1B71" w:rsidRPr="00E53E32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E53E3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proofErr w:type="spellStart"/>
            <w:r w:rsidR="000A33E0" w:rsidRPr="00E53E32">
              <w:rPr>
                <w:rFonts w:ascii="Calibri" w:hAnsi="Calibri" w:cs="Calibri"/>
                <w:sz w:val="18"/>
                <w:szCs w:val="18"/>
              </w:rPr>
              <w:t>Iqra</w:t>
            </w:r>
            <w:proofErr w:type="spellEnd"/>
            <w:r w:rsidR="000A33E0" w:rsidRPr="00E53E32">
              <w:rPr>
                <w:rFonts w:ascii="Calibri" w:hAnsi="Calibri" w:cs="Calibri"/>
                <w:sz w:val="18"/>
                <w:szCs w:val="18"/>
              </w:rPr>
              <w:t xml:space="preserve"> Model School</w:t>
            </w:r>
          </w:p>
          <w:p w:rsidR="003D1B71" w:rsidRPr="00E53E32" w:rsidRDefault="000A33E0" w:rsidP="00ED26D2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 xml:space="preserve">Played key role in improving student scores on standardized test by </w:t>
            </w:r>
            <w:r w:rsidR="00ED26D2" w:rsidRPr="00E53E32">
              <w:rPr>
                <w:rFonts w:ascii="Calibri" w:hAnsi="Calibri" w:cs="Calibri"/>
                <w:sz w:val="18"/>
                <w:szCs w:val="18"/>
              </w:rPr>
              <w:t>38% in literacy and 29% in Math</w:t>
            </w:r>
            <w:r w:rsidRPr="00E53E32">
              <w:rPr>
                <w:rFonts w:ascii="Calibri" w:hAnsi="Calibri" w:cs="Calibri"/>
                <w:sz w:val="18"/>
                <w:szCs w:val="18"/>
              </w:rPr>
              <w:t>.</w:t>
            </w:r>
          </w:p>
          <w:p w:rsidR="000A33E0" w:rsidRPr="00E53E32" w:rsidRDefault="000A33E0" w:rsidP="00ED26D2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Championed introduction of new adaptive learning technologies</w:t>
            </w:r>
            <w:r w:rsidR="0037378E" w:rsidRPr="00E53E32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E53E32">
              <w:rPr>
                <w:rFonts w:ascii="Calibri" w:hAnsi="Calibri" w:cs="Calibri"/>
                <w:sz w:val="18"/>
                <w:szCs w:val="18"/>
              </w:rPr>
              <w:t>to better serve the individual needs of students.</w:t>
            </w:r>
          </w:p>
          <w:p w:rsidR="000A33E0" w:rsidRPr="00E53E32" w:rsidRDefault="000A33E0" w:rsidP="00ED26D2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Sponsored after-school Spanish Club and prepared students for participation in Odyssey of the Mind.</w:t>
            </w:r>
          </w:p>
          <w:p w:rsidR="000A33E0" w:rsidRDefault="000A33E0" w:rsidP="00ED26D2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 xml:space="preserve">Received “Best Teacher Award.” </w:t>
            </w:r>
          </w:p>
          <w:p w:rsidR="00E53E32" w:rsidRPr="00E53E32" w:rsidRDefault="00E53E32" w:rsidP="00E53E32">
            <w:pPr>
              <w:pStyle w:val="ListParagraph"/>
              <w:numPr>
                <w:ilvl w:val="0"/>
                <w:numId w:val="0"/>
              </w:numPr>
              <w:spacing w:after="0"/>
              <w:ind w:left="720"/>
              <w:rPr>
                <w:rFonts w:ascii="Calibri" w:hAnsi="Calibri" w:cs="Calibri"/>
                <w:sz w:val="18"/>
                <w:szCs w:val="18"/>
              </w:rPr>
            </w:pPr>
          </w:p>
          <w:p w:rsidR="002C758A" w:rsidRPr="00E53E32" w:rsidRDefault="002C758A" w:rsidP="0037378E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 w:val="18"/>
                <w:szCs w:val="18"/>
              </w:rPr>
            </w:pPr>
            <w:r w:rsidRPr="00E53E32">
              <w:rPr>
                <w:rFonts w:ascii="Calibri" w:hAnsi="Calibri" w:cs="Calibri"/>
                <w:color w:val="0072C7"/>
                <w:sz w:val="18"/>
                <w:szCs w:val="18"/>
              </w:rPr>
              <w:t>Teaching Skills</w:t>
            </w:r>
          </w:p>
          <w:p w:rsidR="002C758A" w:rsidRPr="00E53E32" w:rsidRDefault="002C758A" w:rsidP="0037378E">
            <w:pPr>
              <w:pStyle w:val="Experience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Class Management</w:t>
            </w:r>
          </w:p>
          <w:p w:rsidR="002C758A" w:rsidRPr="00E53E32" w:rsidRDefault="002C758A" w:rsidP="0037378E">
            <w:pPr>
              <w:pStyle w:val="Experience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Conflict Management</w:t>
            </w:r>
          </w:p>
          <w:p w:rsidR="002C758A" w:rsidRPr="00E53E32" w:rsidRDefault="0037378E" w:rsidP="0037378E">
            <w:pPr>
              <w:pStyle w:val="Experience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Teaching Strate</w:t>
            </w:r>
            <w:r w:rsidR="002C758A" w:rsidRPr="00E53E32">
              <w:rPr>
                <w:rFonts w:ascii="Calibri" w:hAnsi="Calibri" w:cs="Calibri"/>
                <w:sz w:val="18"/>
                <w:szCs w:val="18"/>
              </w:rPr>
              <w:t>gies</w:t>
            </w:r>
          </w:p>
          <w:p w:rsidR="002C758A" w:rsidRPr="00E53E32" w:rsidRDefault="0037378E" w:rsidP="0037378E">
            <w:pPr>
              <w:pStyle w:val="Experience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Leadership</w:t>
            </w:r>
          </w:p>
          <w:p w:rsidR="0037378E" w:rsidRPr="00E53E32" w:rsidRDefault="0037378E" w:rsidP="0037378E">
            <w:pPr>
              <w:pStyle w:val="Experience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Student counselling</w:t>
            </w:r>
          </w:p>
          <w:p w:rsidR="0037378E" w:rsidRDefault="0037378E" w:rsidP="0037378E">
            <w:pPr>
              <w:pStyle w:val="Experience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 xml:space="preserve">Relationship Building </w:t>
            </w:r>
          </w:p>
          <w:p w:rsidR="00E53E32" w:rsidRPr="00E53E32" w:rsidRDefault="00E53E32" w:rsidP="00E53E32">
            <w:pPr>
              <w:pStyle w:val="Experience"/>
              <w:spacing w:after="0"/>
              <w:ind w:left="720"/>
              <w:rPr>
                <w:rFonts w:ascii="Calibri" w:hAnsi="Calibri" w:cs="Calibri"/>
                <w:sz w:val="18"/>
                <w:szCs w:val="18"/>
              </w:rPr>
            </w:pPr>
          </w:p>
          <w:p w:rsidR="003D1B71" w:rsidRPr="00E53E32" w:rsidRDefault="002C758A" w:rsidP="0037378E">
            <w:pPr>
              <w:pStyle w:val="Heading2"/>
              <w:spacing w:before="0" w:after="0"/>
              <w:rPr>
                <w:rFonts w:ascii="Calibri" w:hAnsi="Calibri" w:cs="Calibri"/>
                <w:color w:val="0072C7"/>
                <w:sz w:val="18"/>
                <w:szCs w:val="18"/>
              </w:rPr>
            </w:pPr>
            <w:r w:rsidRPr="00E53E32">
              <w:rPr>
                <w:rFonts w:ascii="Calibri" w:hAnsi="Calibri" w:cs="Calibri"/>
                <w:color w:val="0072C7"/>
                <w:sz w:val="18"/>
                <w:szCs w:val="18"/>
              </w:rPr>
              <w:t>Qualification</w:t>
            </w:r>
          </w:p>
          <w:p w:rsidR="00ED26D2" w:rsidRPr="00E53E32" w:rsidRDefault="00ED26D2" w:rsidP="0037378E">
            <w:pPr>
              <w:pStyle w:val="SchoolName"/>
              <w:rPr>
                <w:sz w:val="18"/>
                <w:szCs w:val="18"/>
              </w:rPr>
            </w:pPr>
            <w:r w:rsidRPr="00E53E32">
              <w:rPr>
                <w:sz w:val="18"/>
                <w:szCs w:val="18"/>
              </w:rPr>
              <w:t>Jinnah University For Women, [ Karachi , Pakistan ]</w:t>
            </w:r>
          </w:p>
          <w:p w:rsidR="00ED26D2" w:rsidRPr="00E53E32" w:rsidRDefault="00ED26D2" w:rsidP="0037378E">
            <w:pPr>
              <w:pStyle w:val="ListBullet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>BS in Computer Science Continue.</w:t>
            </w:r>
          </w:p>
          <w:p w:rsidR="003D1B71" w:rsidRPr="00E53E32" w:rsidRDefault="00ED26D2" w:rsidP="0037378E">
            <w:pPr>
              <w:pStyle w:val="SchoolName"/>
              <w:rPr>
                <w:sz w:val="18"/>
                <w:szCs w:val="18"/>
              </w:rPr>
            </w:pPr>
            <w:r w:rsidRPr="00E53E32">
              <w:rPr>
                <w:sz w:val="18"/>
                <w:szCs w:val="18"/>
              </w:rPr>
              <w:t xml:space="preserve">Govt. Degree College </w:t>
            </w:r>
            <w:proofErr w:type="spellStart"/>
            <w:r w:rsidRPr="00E53E32">
              <w:rPr>
                <w:sz w:val="18"/>
                <w:szCs w:val="18"/>
              </w:rPr>
              <w:t>Malir</w:t>
            </w:r>
            <w:proofErr w:type="spellEnd"/>
            <w:r w:rsidRPr="00E53E32">
              <w:rPr>
                <w:sz w:val="18"/>
                <w:szCs w:val="18"/>
              </w:rPr>
              <w:t xml:space="preserve"> </w:t>
            </w:r>
            <w:proofErr w:type="spellStart"/>
            <w:r w:rsidRPr="00E53E32">
              <w:rPr>
                <w:sz w:val="18"/>
                <w:szCs w:val="18"/>
              </w:rPr>
              <w:t>Cantt</w:t>
            </w:r>
            <w:proofErr w:type="spellEnd"/>
            <w:r w:rsidRPr="00E53E32">
              <w:rPr>
                <w:sz w:val="18"/>
                <w:szCs w:val="18"/>
              </w:rPr>
              <w:t xml:space="preserve"> Karachi</w:t>
            </w:r>
            <w:r w:rsidR="003D1B71" w:rsidRPr="00E53E32">
              <w:rPr>
                <w:sz w:val="18"/>
                <w:szCs w:val="18"/>
              </w:rPr>
              <w:t>,</w:t>
            </w:r>
            <w:r w:rsidRPr="00E53E32">
              <w:rPr>
                <w:sz w:val="18"/>
                <w:szCs w:val="18"/>
              </w:rPr>
              <w:t xml:space="preserve"> [</w:t>
            </w:r>
            <w:r w:rsidR="003D1B71" w:rsidRPr="00E53E32">
              <w:rPr>
                <w:sz w:val="18"/>
                <w:szCs w:val="18"/>
              </w:rPr>
              <w:t xml:space="preserve"> </w:t>
            </w:r>
            <w:r w:rsidRPr="00E53E32">
              <w:rPr>
                <w:sz w:val="18"/>
                <w:szCs w:val="18"/>
              </w:rPr>
              <w:t>Karachi , Pakistan ]</w:t>
            </w:r>
          </w:p>
          <w:p w:rsidR="003D1B71" w:rsidRPr="00E53E32" w:rsidRDefault="00ED26D2" w:rsidP="0037378E">
            <w:pPr>
              <w:pStyle w:val="ListBullet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 xml:space="preserve">Intermediate </w:t>
            </w:r>
            <w:proofErr w:type="gramStart"/>
            <w:r w:rsidRPr="00E53E32">
              <w:rPr>
                <w:rFonts w:ascii="Calibri" w:hAnsi="Calibri" w:cs="Calibri"/>
                <w:sz w:val="18"/>
                <w:szCs w:val="18"/>
              </w:rPr>
              <w:t>( Pre</w:t>
            </w:r>
            <w:proofErr w:type="gramEnd"/>
            <w:r w:rsidRPr="00E53E32">
              <w:rPr>
                <w:rFonts w:ascii="Calibri" w:hAnsi="Calibri" w:cs="Calibri"/>
                <w:sz w:val="18"/>
                <w:szCs w:val="18"/>
              </w:rPr>
              <w:t xml:space="preserve"> – Engineering ) with “A” Grade.</w:t>
            </w:r>
          </w:p>
          <w:p w:rsidR="00ED26D2" w:rsidRPr="00E53E32" w:rsidRDefault="00ED26D2" w:rsidP="0037378E">
            <w:pPr>
              <w:pStyle w:val="SchoolName"/>
              <w:rPr>
                <w:sz w:val="18"/>
                <w:szCs w:val="18"/>
              </w:rPr>
            </w:pPr>
            <w:r w:rsidRPr="00E53E32">
              <w:rPr>
                <w:sz w:val="18"/>
                <w:szCs w:val="18"/>
              </w:rPr>
              <w:t>The Hope Islamic School , [ Karachi , Pakistan ]</w:t>
            </w:r>
          </w:p>
          <w:p w:rsidR="00ED26D2" w:rsidRPr="00E53E32" w:rsidRDefault="00ED26D2" w:rsidP="0037378E">
            <w:pPr>
              <w:pStyle w:val="ListBullet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 xml:space="preserve">Matric </w:t>
            </w:r>
            <w:proofErr w:type="gramStart"/>
            <w:r w:rsidRPr="00E53E32">
              <w:rPr>
                <w:rFonts w:ascii="Calibri" w:hAnsi="Calibri" w:cs="Calibri"/>
                <w:sz w:val="18"/>
                <w:szCs w:val="18"/>
              </w:rPr>
              <w:t>( Science</w:t>
            </w:r>
            <w:proofErr w:type="gramEnd"/>
            <w:r w:rsidRPr="00E53E32">
              <w:rPr>
                <w:rFonts w:ascii="Calibri" w:hAnsi="Calibri" w:cs="Calibri"/>
                <w:sz w:val="18"/>
                <w:szCs w:val="18"/>
              </w:rPr>
              <w:t xml:space="preserve"> ) with “A+” Grade.</w:t>
            </w:r>
          </w:p>
          <w:p w:rsidR="00ED26D2" w:rsidRPr="00E53E32" w:rsidRDefault="00ED26D2" w:rsidP="0037378E">
            <w:pPr>
              <w:pStyle w:val="SchoolName"/>
              <w:rPr>
                <w:sz w:val="18"/>
                <w:szCs w:val="18"/>
              </w:rPr>
            </w:pPr>
            <w:r w:rsidRPr="00E53E32">
              <w:rPr>
                <w:sz w:val="18"/>
                <w:szCs w:val="18"/>
              </w:rPr>
              <w:t>Vision IT Computer Institute , [ Karachi , Pakistan ]</w:t>
            </w:r>
          </w:p>
          <w:p w:rsidR="00ED26D2" w:rsidRPr="00E53E32" w:rsidRDefault="00ED26D2" w:rsidP="0037378E">
            <w:pPr>
              <w:pStyle w:val="ListBullet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 xml:space="preserve">Certificate in information technology with “A+” Grade. </w:t>
            </w:r>
          </w:p>
          <w:p w:rsidR="00ED26D2" w:rsidRPr="00E53E32" w:rsidRDefault="00ED26D2" w:rsidP="0037378E">
            <w:pPr>
              <w:pStyle w:val="SchoolName"/>
              <w:rPr>
                <w:sz w:val="18"/>
                <w:szCs w:val="18"/>
              </w:rPr>
            </w:pPr>
            <w:r w:rsidRPr="00E53E32">
              <w:rPr>
                <w:sz w:val="18"/>
                <w:szCs w:val="18"/>
              </w:rPr>
              <w:t>Language Institute , [ Karachi , Pakistan ]</w:t>
            </w:r>
          </w:p>
          <w:p w:rsidR="003D1B71" w:rsidRPr="00E53E32" w:rsidRDefault="00ED26D2" w:rsidP="00E53E32">
            <w:pPr>
              <w:pStyle w:val="ListBullet"/>
              <w:rPr>
                <w:rFonts w:ascii="Calibri" w:hAnsi="Calibri" w:cs="Calibri"/>
                <w:sz w:val="18"/>
                <w:szCs w:val="18"/>
              </w:rPr>
            </w:pPr>
            <w:r w:rsidRPr="00E53E32">
              <w:rPr>
                <w:rFonts w:ascii="Calibri" w:hAnsi="Calibri" w:cs="Calibri"/>
                <w:sz w:val="18"/>
                <w:szCs w:val="18"/>
              </w:rPr>
              <w:t xml:space="preserve">Advanced Language Course with “A+” Grade. </w:t>
            </w:r>
          </w:p>
          <w:p w:rsidR="003D1B71" w:rsidRPr="00E53E32" w:rsidRDefault="003D1B71" w:rsidP="0037378E">
            <w:pPr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E53E32" w:rsidRDefault="003D1B71" w:rsidP="00222466">
            <w:pPr>
              <w:rPr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0AD035" wp14:editId="4CE25309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850F1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5174B9" w:rsidRDefault="00BD39EF" w:rsidP="00BD39EF">
            <w:pPr>
              <w:pStyle w:val="Information"/>
              <w:rPr>
                <w:sz w:val="18"/>
                <w:szCs w:val="16"/>
              </w:rPr>
            </w:pPr>
            <w:r w:rsidRPr="005174B9">
              <w:rPr>
                <w:sz w:val="18"/>
                <w:szCs w:val="16"/>
              </w:rPr>
              <w:t xml:space="preserve">B-160 Shad </w:t>
            </w:r>
            <w:proofErr w:type="spellStart"/>
            <w:r w:rsidRPr="005174B9">
              <w:rPr>
                <w:sz w:val="18"/>
                <w:szCs w:val="16"/>
              </w:rPr>
              <w:t>Bagh</w:t>
            </w:r>
            <w:proofErr w:type="spellEnd"/>
            <w:r w:rsidRPr="005174B9">
              <w:rPr>
                <w:sz w:val="18"/>
                <w:szCs w:val="16"/>
              </w:rPr>
              <w:t xml:space="preserve"> </w:t>
            </w:r>
            <w:proofErr w:type="spellStart"/>
            <w:r w:rsidRPr="005174B9">
              <w:rPr>
                <w:sz w:val="18"/>
                <w:szCs w:val="16"/>
              </w:rPr>
              <w:t>Malir</w:t>
            </w:r>
            <w:proofErr w:type="spellEnd"/>
            <w:r w:rsidRPr="005174B9">
              <w:rPr>
                <w:sz w:val="18"/>
                <w:szCs w:val="16"/>
              </w:rPr>
              <w:t xml:space="preserve"> Halt. </w:t>
            </w:r>
          </w:p>
          <w:p w:rsidR="003D1B71" w:rsidRPr="00380FD1" w:rsidRDefault="00BD39EF" w:rsidP="00BD39EF">
            <w:pPr>
              <w:pStyle w:val="Information"/>
            </w:pPr>
            <w:proofErr w:type="gramStart"/>
            <w:r>
              <w:t>Karachi ,</w:t>
            </w:r>
            <w:proofErr w:type="gramEnd"/>
            <w:r>
              <w:t xml:space="preserve"> Pakistan.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E53E32" w:rsidRDefault="003D1B71" w:rsidP="005801E5">
            <w:pPr>
              <w:pStyle w:val="Heading1"/>
              <w:rPr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E53E32" w:rsidRDefault="003D1B71" w:rsidP="005801E5">
            <w:pPr>
              <w:pStyle w:val="Heading1"/>
              <w:rPr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98604B" wp14:editId="6DB2DB2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F9818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D39EF" w:rsidP="00BD39EF">
            <w:pPr>
              <w:pStyle w:val="Information"/>
            </w:pPr>
            <w:r>
              <w:t>0316</w:t>
            </w:r>
            <w:r w:rsidR="00C80575">
              <w:t>-3452945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E53E32" w:rsidRDefault="003D1B71" w:rsidP="005801E5">
            <w:pPr>
              <w:pStyle w:val="Heading1"/>
              <w:rPr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E53E32" w:rsidRDefault="003D1B71" w:rsidP="005801E5">
            <w:pPr>
              <w:pStyle w:val="Heading1"/>
              <w:rPr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8DA8E8" wp14:editId="3295820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18502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D39EF" w:rsidP="00BD39EF">
            <w:pPr>
              <w:pStyle w:val="Information"/>
            </w:pPr>
            <w:r>
              <w:t>Banatulislam313@gmail.com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E53E32" w:rsidRDefault="003D1B71" w:rsidP="005801E5">
            <w:pPr>
              <w:pStyle w:val="Heading1"/>
              <w:rPr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E53E32" w:rsidRDefault="003D1B71" w:rsidP="005801E5">
            <w:pPr>
              <w:pStyle w:val="Heading1"/>
              <w:rPr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CA94345" wp14:editId="74868A6A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5681F2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D39EF" w:rsidP="00BD39EF">
            <w:pPr>
              <w:pStyle w:val="Information"/>
            </w:pPr>
            <w:r>
              <w:t>www.</w:t>
            </w:r>
            <w:r w:rsidR="00C80575">
              <w:t>toobasiddiqui.com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E53E32" w:rsidRDefault="003D1B71" w:rsidP="005801E5">
            <w:pPr>
              <w:pStyle w:val="Heading1"/>
              <w:rPr>
                <w:sz w:val="18"/>
                <w:szCs w:val="18"/>
              </w:rPr>
            </w:pPr>
          </w:p>
        </w:tc>
      </w:tr>
      <w:tr w:rsidR="003D1B71" w:rsidRPr="00E53E32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Pr="00E53E32" w:rsidRDefault="003D1B71" w:rsidP="00222466">
            <w:pPr>
              <w:rPr>
                <w:sz w:val="18"/>
                <w:szCs w:val="18"/>
              </w:rPr>
            </w:pPr>
          </w:p>
        </w:tc>
      </w:tr>
    </w:tbl>
    <w:p w:rsidR="007F5B63" w:rsidRPr="00CE1E3D" w:rsidRDefault="00E53E32" w:rsidP="00E53E32">
      <w:pPr>
        <w:pStyle w:val="BodyText"/>
      </w:pPr>
      <w:r>
        <w:rPr>
          <w:rFonts w:asciiTheme="majorBidi" w:hAnsiTheme="majorBidi" w:cstheme="majorBidi"/>
          <w:noProof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38A3A2" wp14:editId="7DEA4182">
                <wp:simplePos x="0" y="0"/>
                <wp:positionH relativeFrom="margin">
                  <wp:posOffset>2161761</wp:posOffset>
                </wp:positionH>
                <wp:positionV relativeFrom="paragraph">
                  <wp:posOffset>15875</wp:posOffset>
                </wp:positionV>
                <wp:extent cx="4114800" cy="7905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3E32" w:rsidRPr="00E53E32" w:rsidRDefault="00E53E32" w:rsidP="00E53E32">
                            <w:pPr>
                              <w:pStyle w:val="Heading2"/>
                              <w:spacing w:before="0" w:after="0"/>
                              <w:rPr>
                                <w:rFonts w:ascii="Calibri" w:hAnsi="Calibri" w:cs="Calibri"/>
                                <w:color w:val="0072C7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72C7"/>
                                <w:sz w:val="18"/>
                                <w:szCs w:val="18"/>
                              </w:rPr>
                              <w:t>Reference</w:t>
                            </w:r>
                          </w:p>
                          <w:p w:rsidR="00E53E32" w:rsidRPr="00E53E32" w:rsidRDefault="00E53E32" w:rsidP="00E53E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Available on request.</w:t>
                            </w:r>
                          </w:p>
                          <w:p w:rsidR="00E53E32" w:rsidRDefault="00E53E32" w:rsidP="00E53E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8A3A2" id="Text Box 7" o:spid="_x0000_s1028" type="#_x0000_t202" style="position:absolute;margin-left:170.2pt;margin-top:1.25pt;width:324pt;height:62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" filled="f" stroked="f" strokeweight=".5pt">
                <v:textbox>
                  <w:txbxContent>
                    <w:p w:rsidR="00E53E32" w:rsidRPr="00E53E32" w:rsidRDefault="00E53E32" w:rsidP="00E53E32">
                      <w:pPr>
                        <w:pStyle w:val="Heading2"/>
                        <w:spacing w:before="0" w:after="0"/>
                        <w:rPr>
                          <w:rFonts w:ascii="Calibri" w:hAnsi="Calibri" w:cs="Calibri"/>
                          <w:color w:val="0072C7"/>
                          <w:sz w:val="18"/>
                          <w:szCs w:val="18"/>
                        </w:rPr>
                      </w:pPr>
                      <w:r>
                        <w:rPr>
                          <w:rFonts w:ascii="Calibri" w:hAnsi="Calibri" w:cs="Calibri"/>
                          <w:color w:val="0072C7"/>
                          <w:sz w:val="18"/>
                          <w:szCs w:val="18"/>
                        </w:rPr>
                        <w:t>Reference</w:t>
                      </w:r>
                    </w:p>
                    <w:p w:rsidR="00E53E32" w:rsidRPr="00E53E32" w:rsidRDefault="00E53E32" w:rsidP="00E53E3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Available on request.</w:t>
                      </w:r>
                    </w:p>
                    <w:p w:rsidR="00E53E32" w:rsidRDefault="00E53E32" w:rsidP="00E53E32"/>
                  </w:txbxContent>
                </v:textbox>
                <w10:wrap anchorx="margin"/>
              </v:shape>
            </w:pict>
          </mc:Fallback>
        </mc:AlternateContent>
      </w: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18D0" w:rsidRDefault="00C818D0" w:rsidP="00590471">
      <w:r>
        <w:separator/>
      </w:r>
    </w:p>
  </w:endnote>
  <w:endnote w:type="continuationSeparator" w:id="0">
    <w:p w:rsidR="00C818D0" w:rsidRDefault="00C818D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18D0" w:rsidRDefault="00C818D0" w:rsidP="00590471">
      <w:r>
        <w:separator/>
      </w:r>
    </w:p>
  </w:footnote>
  <w:footnote w:type="continuationSeparator" w:id="0">
    <w:p w:rsidR="00C818D0" w:rsidRDefault="00C818D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2F8645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5C64E0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741C5F"/>
    <w:multiLevelType w:val="hybridMultilevel"/>
    <w:tmpl w:val="34ACF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4D3DB6"/>
    <w:multiLevelType w:val="hybridMultilevel"/>
    <w:tmpl w:val="39AA9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8407F9"/>
    <w:multiLevelType w:val="hybridMultilevel"/>
    <w:tmpl w:val="2FB21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26A"/>
    <w:rsid w:val="00060042"/>
    <w:rsid w:val="0008685D"/>
    <w:rsid w:val="00090860"/>
    <w:rsid w:val="000A33E0"/>
    <w:rsid w:val="00112FD7"/>
    <w:rsid w:val="00150ABD"/>
    <w:rsid w:val="001946FC"/>
    <w:rsid w:val="00222466"/>
    <w:rsid w:val="0024753C"/>
    <w:rsid w:val="00276026"/>
    <w:rsid w:val="002B4549"/>
    <w:rsid w:val="002C758A"/>
    <w:rsid w:val="00310F17"/>
    <w:rsid w:val="00322A46"/>
    <w:rsid w:val="003326CB"/>
    <w:rsid w:val="00353B60"/>
    <w:rsid w:val="0037378E"/>
    <w:rsid w:val="00376291"/>
    <w:rsid w:val="00380FD1"/>
    <w:rsid w:val="00383D02"/>
    <w:rsid w:val="00385DE7"/>
    <w:rsid w:val="003D1B71"/>
    <w:rsid w:val="004E158A"/>
    <w:rsid w:val="005174B9"/>
    <w:rsid w:val="00565C77"/>
    <w:rsid w:val="0056708E"/>
    <w:rsid w:val="005801E5"/>
    <w:rsid w:val="00590471"/>
    <w:rsid w:val="005D01FA"/>
    <w:rsid w:val="00640EB1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90E6A"/>
    <w:rsid w:val="009D090F"/>
    <w:rsid w:val="00A31464"/>
    <w:rsid w:val="00A31B16"/>
    <w:rsid w:val="00A33613"/>
    <w:rsid w:val="00A47A8D"/>
    <w:rsid w:val="00AC6C7E"/>
    <w:rsid w:val="00B2126A"/>
    <w:rsid w:val="00B4158A"/>
    <w:rsid w:val="00B6466C"/>
    <w:rsid w:val="00B9437E"/>
    <w:rsid w:val="00BB1B5D"/>
    <w:rsid w:val="00BC22C7"/>
    <w:rsid w:val="00BD195A"/>
    <w:rsid w:val="00BD39EF"/>
    <w:rsid w:val="00C07240"/>
    <w:rsid w:val="00C14078"/>
    <w:rsid w:val="00C80575"/>
    <w:rsid w:val="00C818D0"/>
    <w:rsid w:val="00CE1E3D"/>
    <w:rsid w:val="00D053FA"/>
    <w:rsid w:val="00DC3F0A"/>
    <w:rsid w:val="00E26AED"/>
    <w:rsid w:val="00E53E32"/>
    <w:rsid w:val="00E73AB8"/>
    <w:rsid w:val="00E90A60"/>
    <w:rsid w:val="00EA2512"/>
    <w:rsid w:val="00ED26D2"/>
    <w:rsid w:val="00ED47F7"/>
    <w:rsid w:val="00EE7E09"/>
    <w:rsid w:val="00F0223C"/>
    <w:rsid w:val="00F16873"/>
    <w:rsid w:val="00F3235D"/>
    <w:rsid w:val="00F32393"/>
    <w:rsid w:val="00F60B96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3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1405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37E"/>
    <w:rPr>
      <w:rFonts w:asciiTheme="majorHAnsi" w:eastAsiaTheme="majorEastAsia" w:hAnsiTheme="majorHAnsi" w:cstheme="majorBidi"/>
      <w:i/>
      <w:iCs/>
      <w:color w:val="21405B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iz%20Zafa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E34E1943D24A01839733BE9CE0A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FC96F5-3A3A-4347-A00A-6A0E0ED3D51A}"/>
      </w:docPartPr>
      <w:docPartBody>
        <w:p w:rsidR="00DF61A5" w:rsidRDefault="003E4F72">
          <w:pPr>
            <w:pStyle w:val="B1E34E1943D24A01839733BE9CE0A260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F72"/>
    <w:rsid w:val="00192F58"/>
    <w:rsid w:val="003E4F72"/>
    <w:rsid w:val="004035DB"/>
    <w:rsid w:val="004F3BFE"/>
    <w:rsid w:val="00DF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CDE43723784982B0E2C1AF3DB34A0C">
    <w:name w:val="54CDE43723784982B0E2C1AF3DB34A0C"/>
  </w:style>
  <w:style w:type="paragraph" w:customStyle="1" w:styleId="C879CED875C049E996C34159A4B234FE">
    <w:name w:val="C879CED875C049E996C34159A4B234FE"/>
  </w:style>
  <w:style w:type="paragraph" w:customStyle="1" w:styleId="B1E34E1943D24A01839733BE9CE0A260">
    <w:name w:val="B1E34E1943D24A01839733BE9CE0A260"/>
  </w:style>
  <w:style w:type="paragraph" w:customStyle="1" w:styleId="9BD1FB70A33E4E748882D4AD2F349C78">
    <w:name w:val="9BD1FB70A33E4E748882D4AD2F349C78"/>
  </w:style>
  <w:style w:type="paragraph" w:customStyle="1" w:styleId="BFE94DDCFCC742BE8DDE903773B828BA">
    <w:name w:val="BFE94DDCFCC742BE8DDE903773B828BA"/>
  </w:style>
  <w:style w:type="paragraph" w:customStyle="1" w:styleId="58AF7F71442A44A7931FCE1E62651CAB">
    <w:name w:val="58AF7F71442A44A7931FCE1E62651CAB"/>
  </w:style>
  <w:style w:type="paragraph" w:customStyle="1" w:styleId="75F5F21255E7405A85BB65D4AD8115CE">
    <w:name w:val="75F5F21255E7405A85BB65D4AD8115CE"/>
  </w:style>
  <w:style w:type="paragraph" w:customStyle="1" w:styleId="E8D1E95B6BE549E0831BF448A78449D7">
    <w:name w:val="E8D1E95B6BE549E0831BF448A78449D7"/>
  </w:style>
  <w:style w:type="paragraph" w:customStyle="1" w:styleId="9B70A38ADAFD44C29182CD9FA90A74CC">
    <w:name w:val="9B70A38ADAFD44C29182CD9FA90A74CC"/>
  </w:style>
  <w:style w:type="paragraph" w:customStyle="1" w:styleId="CB19F8F424EF4EF294CBD88E1B8070B5">
    <w:name w:val="CB19F8F424EF4EF294CBD88E1B8070B5"/>
  </w:style>
  <w:style w:type="paragraph" w:customStyle="1" w:styleId="22667E0FF6AB42F9AA4992D604B918F4">
    <w:name w:val="22667E0FF6AB42F9AA4992D604B918F4"/>
  </w:style>
  <w:style w:type="paragraph" w:customStyle="1" w:styleId="34524E5C31C84BEC99AC2E536451C39B">
    <w:name w:val="34524E5C31C84BEC99AC2E536451C39B"/>
  </w:style>
  <w:style w:type="paragraph" w:customStyle="1" w:styleId="FD604E732F3B4E1EABBE6838B38B2C4B">
    <w:name w:val="FD604E732F3B4E1EABBE6838B38B2C4B"/>
  </w:style>
  <w:style w:type="paragraph" w:customStyle="1" w:styleId="908E917D174E4FDEB947DE24CC2C0928">
    <w:name w:val="908E917D174E4FDEB947DE24CC2C0928"/>
  </w:style>
  <w:style w:type="paragraph" w:customStyle="1" w:styleId="86AEB15BD6874800802FDC03D53926E1">
    <w:name w:val="86AEB15BD6874800802FDC03D53926E1"/>
  </w:style>
  <w:style w:type="paragraph" w:customStyle="1" w:styleId="B655008E9B56449A8A5A70D41692D2E9">
    <w:name w:val="B655008E9B56449A8A5A70D41692D2E9"/>
  </w:style>
  <w:style w:type="paragraph" w:customStyle="1" w:styleId="A8EB51F3EED34BF2A4FA955B2C473CE6">
    <w:name w:val="A8EB51F3EED34BF2A4FA955B2C473CE6"/>
  </w:style>
  <w:style w:type="paragraph" w:customStyle="1" w:styleId="A2F721868ED5454198E24B749EF77D64">
    <w:name w:val="A2F721868ED5454198E24B749EF77D64"/>
  </w:style>
  <w:style w:type="paragraph" w:customStyle="1" w:styleId="814CF3B463514ED9914E4F44E7C9275B">
    <w:name w:val="814CF3B463514ED9914E4F44E7C9275B"/>
  </w:style>
  <w:style w:type="paragraph" w:customStyle="1" w:styleId="5050C7CC5FD44626B48DF5323E7227F9">
    <w:name w:val="5050C7CC5FD44626B48DF5323E7227F9"/>
  </w:style>
  <w:style w:type="paragraph" w:customStyle="1" w:styleId="150E64ACC816490DA87193E5C07C99AF">
    <w:name w:val="150E64ACC816490DA87193E5C07C99AF"/>
  </w:style>
  <w:style w:type="paragraph" w:customStyle="1" w:styleId="752E447FD2E944288494C750785EEEDD">
    <w:name w:val="752E447FD2E944288494C750785EEEDD"/>
  </w:style>
  <w:style w:type="paragraph" w:customStyle="1" w:styleId="0BA8CF2E61FC46BBBB997B07C765404D">
    <w:name w:val="0BA8CF2E61FC46BBBB997B07C765404D"/>
  </w:style>
  <w:style w:type="paragraph" w:customStyle="1" w:styleId="F544D408D7554188A36904E949BAD482">
    <w:name w:val="F544D408D7554188A36904E949BAD482"/>
  </w:style>
  <w:style w:type="paragraph" w:customStyle="1" w:styleId="767E0FD713CA4BE2A9A932DA88623DBD">
    <w:name w:val="767E0FD713CA4BE2A9A932DA88623DBD"/>
  </w:style>
  <w:style w:type="paragraph" w:customStyle="1" w:styleId="E5C2CB8244F44A738758EF9DCCC254D6">
    <w:name w:val="E5C2CB8244F44A738758EF9DCCC254D6"/>
  </w:style>
  <w:style w:type="paragraph" w:customStyle="1" w:styleId="1CEAB59DF85D4C08A4E2EE370C5272C7">
    <w:name w:val="1CEAB59DF85D4C08A4E2EE370C5272C7"/>
  </w:style>
  <w:style w:type="paragraph" w:customStyle="1" w:styleId="09997BF2118C4924B5CB6AF8CFC94F25">
    <w:name w:val="09997BF2118C4924B5CB6AF8CFC94F25"/>
  </w:style>
  <w:style w:type="paragraph" w:customStyle="1" w:styleId="722D93FC8F73414C902E2F64428138CA">
    <w:name w:val="722D93FC8F73414C902E2F64428138CA"/>
  </w:style>
  <w:style w:type="paragraph" w:customStyle="1" w:styleId="6311DFC2548E43B9AE6BD999302C1AF8">
    <w:name w:val="6311DFC2548E43B9AE6BD999302C1AF8"/>
  </w:style>
  <w:style w:type="paragraph" w:customStyle="1" w:styleId="633A2DFDB9B44AF9836081DEF5FB2DDE">
    <w:name w:val="633A2DFDB9B44AF9836081DEF5FB2DDE"/>
  </w:style>
  <w:style w:type="paragraph" w:customStyle="1" w:styleId="031E99DCFB8746BF83FCFF864A6B6729">
    <w:name w:val="031E99DCFB8746BF83FCFF864A6B6729"/>
  </w:style>
  <w:style w:type="paragraph" w:customStyle="1" w:styleId="CC4DBE78A2BF4F5494B819E079BF1A6A">
    <w:name w:val="CC4DBE78A2BF4F5494B819E079BF1A6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187F02D25284E4FBBA2A8D104D086C3">
    <w:name w:val="2187F02D25284E4FBBA2A8D104D086C3"/>
  </w:style>
  <w:style w:type="paragraph" w:customStyle="1" w:styleId="8851616E2F8D4357937FBCC31746AB8B">
    <w:name w:val="8851616E2F8D4357937FBCC31746AB8B"/>
    <w:rsid w:val="00DF61A5"/>
  </w:style>
  <w:style w:type="paragraph" w:customStyle="1" w:styleId="E59B0299530C4EB68A1DCC227B92D44A">
    <w:name w:val="E59B0299530C4EB68A1DCC227B92D44A"/>
    <w:rsid w:val="00DF61A5"/>
  </w:style>
  <w:style w:type="paragraph" w:customStyle="1" w:styleId="B883C7A632174DD9A6684C0A753627F3">
    <w:name w:val="B883C7A632174DD9A6684C0A753627F3"/>
    <w:rsid w:val="00DF61A5"/>
  </w:style>
  <w:style w:type="paragraph" w:customStyle="1" w:styleId="1A167E31CF3740F182835406A89D1797">
    <w:name w:val="1A167E31CF3740F182835406A89D1797"/>
    <w:rsid w:val="00DF61A5"/>
  </w:style>
  <w:style w:type="paragraph" w:customStyle="1" w:styleId="152193460C794C0D8A507333E2E171EF">
    <w:name w:val="152193460C794C0D8A507333E2E171EF"/>
    <w:rsid w:val="00DF61A5"/>
  </w:style>
  <w:style w:type="paragraph" w:customStyle="1" w:styleId="3AFE7822B9994F2681DF0E1EADC4384B">
    <w:name w:val="3AFE7822B9994F2681DF0E1EADC4384B"/>
    <w:rsid w:val="00DF61A5"/>
  </w:style>
  <w:style w:type="paragraph" w:customStyle="1" w:styleId="28C0F26114A9443897B7C232902FB2AE">
    <w:name w:val="28C0F26114A9443897B7C232902FB2AE"/>
    <w:rsid w:val="00DF61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2021-05-23T11:41:00Z</dcterms:created>
  <dcterms:modified xsi:type="dcterms:W3CDTF">2021-05-23T11:41:00Z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